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Ttulo"/>
        <w:ind w:left="720" w:hanging="720"/>
        <w:jc w:val="left"/>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CF087C" w:rsidRDefault="00CF087C"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CF087C" w:rsidRDefault="00CF087C"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CF087C" w:rsidRPr="00C21F27" w:rsidRDefault="00CF087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CF087C" w:rsidRPr="00C21F27" w:rsidRDefault="00CF087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Tabletext"/>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Tabletext"/>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pStyle w:val="Tabletext"/>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Tabletext"/>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pStyle w:val="Tabletext"/>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Tabletext"/>
              <w:rPr>
                <w:color w:val="000000" w:themeColor="text1"/>
              </w:rPr>
            </w:pPr>
            <w:r>
              <w:rPr>
                <w:color w:val="000000" w:themeColor="text1"/>
              </w:rPr>
              <w:t>0.7</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pStyle w:val="Tabletext"/>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Tabletext"/>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Tabletext"/>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Tabletext"/>
              <w:rPr>
                <w:color w:val="000000" w:themeColor="text1"/>
              </w:rPr>
            </w:pPr>
            <w:r>
              <w:rPr>
                <w:color w:val="000000" w:themeColor="text1"/>
              </w:rPr>
              <w:t>Ronald Ordoñez Quilli</w:t>
            </w:r>
          </w:p>
        </w:tc>
      </w:tr>
      <w:tr w:rsidR="00E657D2" w:rsidRPr="00215878" w14:paraId="60D33E7F" w14:textId="77777777" w:rsidTr="7C4312CA">
        <w:tc>
          <w:tcPr>
            <w:tcW w:w="2304" w:type="dxa"/>
          </w:tcPr>
          <w:p w14:paraId="13C33ED8" w14:textId="0AE0C542" w:rsidR="00E657D2" w:rsidRDefault="00E657D2" w:rsidP="00E657D2">
            <w:pPr>
              <w:pStyle w:val="Tabletext"/>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Tabletext"/>
              <w:rPr>
                <w:color w:val="000000" w:themeColor="text1"/>
              </w:rPr>
            </w:pPr>
            <w:r>
              <w:rPr>
                <w:color w:val="000000" w:themeColor="text1"/>
              </w:rPr>
              <w:t>0.5</w:t>
            </w:r>
          </w:p>
        </w:tc>
        <w:tc>
          <w:tcPr>
            <w:tcW w:w="3744" w:type="dxa"/>
          </w:tcPr>
          <w:p w14:paraId="17A91F42" w14:textId="0CBDF8C6" w:rsidR="00E657D2" w:rsidRDefault="00E657D2" w:rsidP="00E657D2">
            <w:pPr>
              <w:pStyle w:val="Tabletext"/>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Tabletext"/>
              <w:rPr>
                <w:color w:val="000000" w:themeColor="text1"/>
              </w:rPr>
            </w:pPr>
            <w:r>
              <w:rPr>
                <w:color w:val="000000" w:themeColor="text1"/>
              </w:rPr>
              <w:t>Ronald Ordoñez Quilli</w:t>
            </w:r>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47A160FB" w:rsidR="4A128C98" w:rsidRDefault="4A128C98" w:rsidP="3324C58B">
      <w:pPr>
        <w:pStyle w:val="Prrafodelista"/>
        <w:numPr>
          <w:ilvl w:val="1"/>
          <w:numId w:val="33"/>
        </w:numPr>
        <w:jc w:val="both"/>
      </w:pPr>
      <w:r w:rsidRPr="3324C58B">
        <w:t>Búsqueda de los establecimientos.</w:t>
      </w:r>
    </w:p>
    <w:p w14:paraId="7A330ECB" w14:textId="77777777" w:rsidR="00C21F27" w:rsidRDefault="00C21F27" w:rsidP="00C21F27">
      <w:pPr>
        <w:pStyle w:val="Prrafodelista"/>
        <w:numPr>
          <w:ilvl w:val="1"/>
          <w:numId w:val="33"/>
        </w:numPr>
        <w:jc w:val="both"/>
      </w:pPr>
      <w:r>
        <w:t>Realizar un pedido de un establecimiento.</w:t>
      </w:r>
    </w:p>
    <w:p w14:paraId="13CB6BFF" w14:textId="77777777" w:rsidR="00C21F27" w:rsidRDefault="00C21F27" w:rsidP="00C21F27">
      <w:pPr>
        <w:pStyle w:val="Prrafodelista"/>
        <w:numPr>
          <w:ilvl w:val="1"/>
          <w:numId w:val="33"/>
        </w:numPr>
        <w:jc w:val="both"/>
      </w:pPr>
      <w:r>
        <w:t>Visualización de los pedidos realizados.</w:t>
      </w:r>
    </w:p>
    <w:p w14:paraId="15125022" w14:textId="6D106182" w:rsidR="00C21F27" w:rsidRDefault="00C21F27" w:rsidP="00C21F27">
      <w:pPr>
        <w:pStyle w:val="Prrafodelista"/>
        <w:numPr>
          <w:ilvl w:val="1"/>
          <w:numId w:val="33"/>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5D9A28AE" w:rsidR="4A128C98" w:rsidRPr="00C21F27" w:rsidRDefault="4A128C98" w:rsidP="3324C58B">
      <w:pPr>
        <w:pStyle w:val="Prrafodelista"/>
        <w:numPr>
          <w:ilvl w:val="1"/>
          <w:numId w:val="32"/>
        </w:numPr>
        <w:jc w:val="both"/>
        <w:rPr>
          <w:lang w:val="es-ES"/>
        </w:rPr>
      </w:pPr>
      <w:r w:rsidRPr="3324C58B">
        <w:t>Los usuarios registrados puedan ver y modificar sus datos de registro.</w:t>
      </w:r>
    </w:p>
    <w:p w14:paraId="7E1778DE" w14:textId="3C4B60CD" w:rsidR="00C21F27" w:rsidRPr="00C21F27" w:rsidRDefault="00C21F27" w:rsidP="00C21F27">
      <w:pPr>
        <w:pStyle w:val="Prrafodelista"/>
        <w:numPr>
          <w:ilvl w:val="1"/>
          <w:numId w:val="32"/>
        </w:numPr>
        <w:rPr>
          <w:lang w:val="es-ES"/>
        </w:rPr>
      </w:pPr>
      <w:r w:rsidRPr="00C21F27">
        <w:rPr>
          <w:lang w:val="es-ES"/>
        </w:rPr>
        <w:t>Configurar los métodos de pago.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6C20E5E8" w:rsidR="4A128C98" w:rsidRPr="00C21F27"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7081C5BB" w14:textId="77777777" w:rsidR="00C21F27" w:rsidRPr="00C21F27" w:rsidRDefault="00C21F27" w:rsidP="00C21F27">
      <w:pPr>
        <w:pStyle w:val="Prrafodelista"/>
        <w:numPr>
          <w:ilvl w:val="1"/>
          <w:numId w:val="32"/>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C21F27">
      <w:pPr>
        <w:pStyle w:val="Prrafodelista"/>
        <w:numPr>
          <w:ilvl w:val="1"/>
          <w:numId w:val="32"/>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lastRenderedPageBreak/>
        <w:t>Tacna F&amp;D Delivery se desarrollará con las siguientes funciones:</w:t>
      </w:r>
    </w:p>
    <w:p w14:paraId="2583D12D" w14:textId="304B3739" w:rsidR="00C21F27" w:rsidRPr="00C21F27" w:rsidRDefault="00C21F27" w:rsidP="00C21F27">
      <w:pPr>
        <w:pStyle w:val="Prrafodelista"/>
        <w:numPr>
          <w:ilvl w:val="0"/>
          <w:numId w:val="39"/>
        </w:numPr>
        <w:ind w:left="1418"/>
        <w:jc w:val="both"/>
        <w:rPr>
          <w:lang w:val="es-ES"/>
        </w:rPr>
      </w:pPr>
      <w:r w:rsidRPr="00C21F27">
        <w:rPr>
          <w:lang w:val="es-ES"/>
        </w:rPr>
        <w:t>Registro de nuevos usuarios.</w:t>
      </w:r>
    </w:p>
    <w:p w14:paraId="4CFC6079" w14:textId="16B69A15" w:rsidR="00C21F27" w:rsidRPr="00C21F27" w:rsidRDefault="00C21F27" w:rsidP="00C21F27">
      <w:pPr>
        <w:pStyle w:val="Prrafodelista"/>
        <w:numPr>
          <w:ilvl w:val="0"/>
          <w:numId w:val="39"/>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C21F27">
      <w:pPr>
        <w:pStyle w:val="Prrafodelista"/>
        <w:numPr>
          <w:ilvl w:val="0"/>
          <w:numId w:val="39"/>
        </w:numPr>
        <w:ind w:left="1418"/>
        <w:jc w:val="both"/>
        <w:rPr>
          <w:lang w:val="es-ES"/>
        </w:rPr>
      </w:pPr>
      <w:r w:rsidRPr="00C21F27">
        <w:rPr>
          <w:lang w:val="es-ES"/>
        </w:rPr>
        <w:t>Reestablecer contraseña del usuario.</w:t>
      </w:r>
    </w:p>
    <w:p w14:paraId="7276E122" w14:textId="64C81D44" w:rsidR="00C21F27" w:rsidRPr="00C21F27" w:rsidRDefault="00C21F27" w:rsidP="00C21F27">
      <w:pPr>
        <w:pStyle w:val="Prrafodelista"/>
        <w:numPr>
          <w:ilvl w:val="0"/>
          <w:numId w:val="39"/>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C21F27">
      <w:pPr>
        <w:pStyle w:val="Prrafodelista"/>
        <w:numPr>
          <w:ilvl w:val="0"/>
          <w:numId w:val="39"/>
        </w:numPr>
        <w:ind w:left="1418"/>
        <w:jc w:val="both"/>
        <w:rPr>
          <w:lang w:val="es-ES"/>
        </w:rPr>
      </w:pPr>
      <w:r w:rsidRPr="00C21F27">
        <w:rPr>
          <w:lang w:val="es-ES"/>
        </w:rPr>
        <w:t>Visualización de los pedidos pendientes de cada establecimiento si el usuario se encuentra dentro del rango del mismo.</w:t>
      </w:r>
    </w:p>
    <w:p w14:paraId="2237203B" w14:textId="11429689" w:rsidR="00C21F27" w:rsidRPr="00C21F27" w:rsidRDefault="00C21F27" w:rsidP="00C21F27">
      <w:pPr>
        <w:pStyle w:val="Prrafodelista"/>
        <w:numPr>
          <w:ilvl w:val="0"/>
          <w:numId w:val="39"/>
        </w:numPr>
        <w:ind w:left="1418"/>
        <w:jc w:val="both"/>
        <w:rPr>
          <w:lang w:val="es-ES"/>
        </w:rPr>
      </w:pPr>
      <w:r w:rsidRPr="00C21F27">
        <w:rPr>
          <w:lang w:val="es-ES"/>
        </w:rPr>
        <w:t>Separar Pedido</w:t>
      </w:r>
    </w:p>
    <w:p w14:paraId="4520E7B2" w14:textId="056EF1DF" w:rsidR="00C21F27" w:rsidRPr="00C21F27" w:rsidRDefault="00C21F27" w:rsidP="00C21F27">
      <w:pPr>
        <w:pStyle w:val="Prrafodelista"/>
        <w:numPr>
          <w:ilvl w:val="0"/>
          <w:numId w:val="39"/>
        </w:numPr>
        <w:ind w:left="1418"/>
        <w:jc w:val="both"/>
        <w:rPr>
          <w:lang w:val="es-ES"/>
        </w:rPr>
      </w:pPr>
      <w:r w:rsidRPr="00C21F27">
        <w:rPr>
          <w:lang w:val="es-ES"/>
        </w:rPr>
        <w:t>Seguimiento del pedido</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80146E">
        <w:rPr>
          <w:b/>
          <w:bCs/>
        </w:rPr>
        <w:t>Tacna F&amp;D</w:t>
      </w:r>
      <w:r w:rsidRPr="0080146E">
        <w:t xml:space="preserve"> (Tacna Food and Drinks):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C21F27">
        <w:rPr>
          <w:b/>
          <w:bCs/>
        </w:rPr>
        <w:t xml:space="preserve">RUP </w:t>
      </w:r>
      <w:r w:rsidRPr="00C21F27">
        <w:t xml:space="preserve">(Rational Unified Process): Es </w:t>
      </w:r>
      <w:r>
        <w:t>una metodología de desarrollo de software.</w:t>
      </w:r>
    </w:p>
    <w:p w14:paraId="5032FE12" w14:textId="46F90362" w:rsidR="00C21F27" w:rsidRPr="00C21F27" w:rsidRDefault="001C519F"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07328A">
      <w:pPr>
        <w:pStyle w:val="InfoBlue"/>
        <w:numPr>
          <w:ilvl w:val="0"/>
          <w:numId w:val="24"/>
        </w:numPr>
      </w:pPr>
      <w:r w:rsidRPr="3324C58B">
        <w:rPr>
          <w:lang w:val="es-PE"/>
        </w:rPr>
        <w:t>Análisis y Diseño orientado a objetos de sistemas Usando UML. Bennett, McRobb, Farmer McGrawHill</w:t>
      </w:r>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El Lenguaje Unificado de Modelado: Manual de Referencia. Rumbaugh, Jacobson, Booch. AddisonWesley.</w:t>
      </w:r>
    </w:p>
    <w:p w14:paraId="76F5952E" w14:textId="77777777" w:rsidR="00740D5D" w:rsidRPr="00E67C80" w:rsidRDefault="0007328A" w:rsidP="00E67C80">
      <w:pPr>
        <w:pStyle w:val="InfoBlue"/>
        <w:numPr>
          <w:ilvl w:val="0"/>
          <w:numId w:val="24"/>
        </w:numPr>
        <w:rPr>
          <w:lang w:val="en-US"/>
        </w:rPr>
      </w:pPr>
      <w:r w:rsidRPr="0003007B">
        <w:rPr>
          <w:lang w:val="en-US"/>
        </w:rPr>
        <w:t>Software Architecture in Practice – Third Edition. Len Bass, Paul Clements, Rick Kazman</w:t>
      </w:r>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Food&amp;Drinks</w:t>
      </w:r>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lastRenderedPageBreak/>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NormalWeb"/>
        <w:spacing w:line="240" w:lineRule="auto"/>
        <w:ind w:left="720" w:hanging="720"/>
        <w:jc w:val="both"/>
      </w:pPr>
      <w:r>
        <w:tab/>
      </w:r>
      <w:r>
        <w:rPr>
          <w:sz w:val="20"/>
          <w:szCs w:val="20"/>
        </w:rPr>
        <w:t>El patrón de diseño utilizado para crear la aplicación es el patrón de diseño MV</w:t>
      </w:r>
      <w:r w:rsidR="00D10D04">
        <w:rPr>
          <w:sz w:val="20"/>
          <w:szCs w:val="20"/>
        </w:rPr>
        <w:t>P</w:t>
      </w:r>
      <w:r>
        <w:rPr>
          <w:sz w:val="20"/>
          <w:szCs w:val="20"/>
        </w:rPr>
        <w:t xml:space="preserve"> (Modelo Vista Controlador). El patrón de diseño de MV</w:t>
      </w:r>
      <w:r w:rsidR="00D10D04">
        <w:rPr>
          <w:sz w:val="20"/>
          <w:szCs w:val="20"/>
        </w:rPr>
        <w:t>P</w:t>
      </w:r>
      <w:r>
        <w:rPr>
          <w:sz w:val="20"/>
          <w:szCs w:val="20"/>
        </w:rPr>
        <w:t xml:space="preserve"> separó </w:t>
      </w:r>
      <w:r w:rsidR="00D10D04" w:rsidRPr="00D10D04">
        <w:rPr>
          <w:sz w:val="20"/>
          <w:szCs w:val="20"/>
        </w:rPr>
        <w:t>claramente los datos y la lógica de negocio de la interfaz de usuario</w:t>
      </w:r>
      <w:r w:rsidR="00D10D04">
        <w:rPr>
          <w:sz w:val="20"/>
          <w:szCs w:val="20"/>
        </w:rPr>
        <w:t xml:space="preserve"> y</w:t>
      </w:r>
      <w:r w:rsidR="00D10D04" w:rsidRPr="00D10D04">
        <w:rPr>
          <w:sz w:val="20"/>
          <w:szCs w:val="20"/>
        </w:rPr>
        <w:t xml:space="preserve"> el módulo encargado de gestionar los eventos y comunicaciones</w:t>
      </w:r>
      <w:r w:rsidR="00D10D04">
        <w:rPr>
          <w:sz w:val="20"/>
          <w:szCs w:val="20"/>
        </w:rPr>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Tunki o Lukita</w:t>
            </w:r>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La aplicación debe permitir que el usuario pueda elegir los métodos pago (PayPal, Tarjetas de crédito o débito, Pago contra entrega) que estarán disponibles en sus establecimientos, así como también configurarlos (ingresando su key).</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52F95CF5" w:rsidR="002F2D8B" w:rsidRPr="00734954" w:rsidRDefault="002F2D8B" w:rsidP="002F2D8B">
            <w:pPr>
              <w:jc w:val="center"/>
              <w:rPr>
                <w:b/>
              </w:rPr>
            </w:pPr>
            <w:r w:rsidRPr="40EB7ECE">
              <w:rPr>
                <w:b/>
              </w:rPr>
              <w:t>RF1</w:t>
            </w:r>
            <w:r w:rsidR="00504BA8">
              <w:rPr>
                <w:b/>
              </w:rPr>
              <w:t>9</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6B788765" w:rsidR="002F2D8B" w:rsidRPr="00734954" w:rsidRDefault="002F2D8B" w:rsidP="002F2D8B">
            <w:pPr>
              <w:jc w:val="center"/>
              <w:rPr>
                <w:b/>
              </w:rPr>
            </w:pPr>
            <w:r w:rsidRPr="40EB7ECE">
              <w:rPr>
                <w:b/>
              </w:rPr>
              <w:t>RF</w:t>
            </w:r>
            <w:r w:rsidR="00504BA8">
              <w:rPr>
                <w:b/>
              </w:rPr>
              <w:t>20</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2DB3453" w:rsidR="002F2D8B" w:rsidRPr="00734954" w:rsidRDefault="002F2D8B" w:rsidP="002F2D8B">
            <w:pPr>
              <w:jc w:val="center"/>
              <w:rPr>
                <w:b/>
              </w:rPr>
            </w:pPr>
            <w:r w:rsidRPr="40EB7ECE">
              <w:rPr>
                <w:b/>
              </w:rPr>
              <w:t>RF</w:t>
            </w:r>
            <w:r>
              <w:rPr>
                <w:b/>
              </w:rPr>
              <w:t>2</w:t>
            </w:r>
            <w:r w:rsidR="00504BA8">
              <w:rPr>
                <w:b/>
              </w:rPr>
              <w:t>1</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43C0DA8F" w:rsidR="002F2D8B" w:rsidRPr="00734954" w:rsidRDefault="002F2D8B" w:rsidP="002F2D8B">
            <w:pPr>
              <w:jc w:val="center"/>
              <w:rPr>
                <w:b/>
              </w:rPr>
            </w:pPr>
            <w:r w:rsidRPr="40EB7ECE">
              <w:rPr>
                <w:b/>
              </w:rPr>
              <w:t>RF</w:t>
            </w:r>
            <w:r>
              <w:rPr>
                <w:b/>
              </w:rPr>
              <w:t>2</w:t>
            </w:r>
            <w:r w:rsidR="00504BA8">
              <w:rPr>
                <w:b/>
              </w:rPr>
              <w:t>2</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449A822B" w:rsidR="002F2D8B" w:rsidRPr="00734954" w:rsidRDefault="002F2D8B" w:rsidP="002F2D8B">
            <w:pPr>
              <w:jc w:val="center"/>
              <w:rPr>
                <w:b/>
              </w:rPr>
            </w:pPr>
            <w:r>
              <w:rPr>
                <w:b/>
              </w:rPr>
              <w:t>RF2</w:t>
            </w:r>
            <w:r w:rsidR="00504BA8">
              <w:rPr>
                <w:b/>
              </w:rPr>
              <w:t>3</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D9AD9DF" w:rsidR="002F2D8B" w:rsidRPr="00734954" w:rsidRDefault="002F2D8B" w:rsidP="002F2D8B">
            <w:pPr>
              <w:jc w:val="center"/>
              <w:rPr>
                <w:b/>
              </w:rPr>
            </w:pPr>
            <w:r w:rsidRPr="40EB7ECE">
              <w:rPr>
                <w:b/>
              </w:rPr>
              <w:t>RF</w:t>
            </w:r>
            <w:r>
              <w:rPr>
                <w:b/>
              </w:rPr>
              <w:t>2</w:t>
            </w:r>
            <w:r w:rsidR="00504BA8">
              <w:rPr>
                <w:b/>
              </w:rPr>
              <w:t>4</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2C63BE1" w:rsidR="002F2D8B" w:rsidRPr="00734954" w:rsidRDefault="002F2D8B" w:rsidP="002F2D8B">
            <w:pPr>
              <w:jc w:val="center"/>
              <w:rPr>
                <w:b/>
              </w:rPr>
            </w:pPr>
            <w:r w:rsidRPr="40EB7ECE">
              <w:rPr>
                <w:b/>
              </w:rPr>
              <w:t>RF</w:t>
            </w:r>
            <w:r>
              <w:rPr>
                <w:b/>
              </w:rPr>
              <w:t>2</w:t>
            </w:r>
            <w:r w:rsidR="00504BA8">
              <w:rPr>
                <w:b/>
              </w:rPr>
              <w:t>5</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64F44F67" w:rsidR="002F2D8B" w:rsidRPr="00734954" w:rsidRDefault="002F2D8B" w:rsidP="002F2D8B">
            <w:pPr>
              <w:jc w:val="center"/>
              <w:rPr>
                <w:b/>
              </w:rPr>
            </w:pPr>
            <w:r>
              <w:rPr>
                <w:b/>
              </w:rPr>
              <w:t>RF2</w:t>
            </w:r>
            <w:r w:rsidR="00504BA8">
              <w:rPr>
                <w:b/>
              </w:rPr>
              <w:t>6</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3B8BD3D0" w:rsidR="002F2D8B" w:rsidRPr="00734954" w:rsidRDefault="002F2D8B" w:rsidP="002F2D8B">
            <w:pPr>
              <w:jc w:val="center"/>
              <w:rPr>
                <w:b/>
              </w:rPr>
            </w:pPr>
            <w:r>
              <w:rPr>
                <w:b/>
              </w:rPr>
              <w:t>RF2</w:t>
            </w:r>
            <w:r w:rsidR="00504BA8">
              <w:rPr>
                <w:b/>
              </w:rPr>
              <w:t>7</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687F3E95" w:rsidR="002F2D8B" w:rsidRPr="00047506" w:rsidRDefault="002F2D8B" w:rsidP="002F2D8B">
            <w:pPr>
              <w:jc w:val="center"/>
              <w:rPr>
                <w:b/>
              </w:rPr>
            </w:pPr>
            <w:r w:rsidRPr="40EB7ECE">
              <w:rPr>
                <w:b/>
              </w:rPr>
              <w:t>RF</w:t>
            </w:r>
            <w:r>
              <w:rPr>
                <w:b/>
              </w:rPr>
              <w:t>2</w:t>
            </w:r>
            <w:r w:rsidR="00504BA8">
              <w:rPr>
                <w:b/>
              </w:rPr>
              <w:t>8</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7300CCF7" w:rsidR="002F2D8B" w:rsidRPr="00047506" w:rsidRDefault="002F2D8B" w:rsidP="002F2D8B">
            <w:pPr>
              <w:jc w:val="center"/>
              <w:rPr>
                <w:b/>
              </w:rPr>
            </w:pPr>
            <w:r>
              <w:rPr>
                <w:b/>
              </w:rPr>
              <w:t>RF2</w:t>
            </w:r>
            <w:r w:rsidR="00504BA8">
              <w:rPr>
                <w:b/>
              </w:rPr>
              <w:t>9</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71188083" w:rsidR="002F2D8B" w:rsidRPr="00047506" w:rsidRDefault="002F2D8B" w:rsidP="002F2D8B">
            <w:pPr>
              <w:jc w:val="center"/>
              <w:rPr>
                <w:b/>
              </w:rPr>
            </w:pPr>
            <w:r w:rsidRPr="40EB7ECE">
              <w:rPr>
                <w:b/>
              </w:rPr>
              <w:t>RF</w:t>
            </w:r>
            <w:r w:rsidR="00504BA8">
              <w:rPr>
                <w:b/>
              </w:rPr>
              <w:t>30</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2C9A8942" w:rsidR="002F2D8B" w:rsidRPr="00047506" w:rsidRDefault="002F2D8B" w:rsidP="002F2D8B">
            <w:pPr>
              <w:jc w:val="center"/>
              <w:rPr>
                <w:b/>
              </w:rPr>
            </w:pPr>
            <w:r>
              <w:rPr>
                <w:b/>
              </w:rPr>
              <w:t>RF3</w:t>
            </w:r>
            <w:r w:rsidR="00504BA8">
              <w:rPr>
                <w:b/>
              </w:rPr>
              <w:t>1</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20F83726" w:rsidR="002F2D8B" w:rsidRDefault="002F2D8B" w:rsidP="002F2D8B">
            <w:pPr>
              <w:jc w:val="center"/>
              <w:rPr>
                <w:b/>
              </w:rPr>
            </w:pPr>
            <w:r>
              <w:rPr>
                <w:b/>
              </w:rPr>
              <w:t>RF3</w:t>
            </w:r>
            <w:r w:rsidR="00504BA8">
              <w:rPr>
                <w:b/>
              </w:rPr>
              <w:t>2</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5CCEA773" w:rsidR="002F2D8B" w:rsidRPr="00734954" w:rsidRDefault="002F2D8B" w:rsidP="002F2D8B">
            <w:pPr>
              <w:jc w:val="center"/>
              <w:rPr>
                <w:b/>
              </w:rPr>
            </w:pPr>
            <w:r>
              <w:rPr>
                <w:b/>
              </w:rPr>
              <w:t>RF3</w:t>
            </w:r>
            <w:r w:rsidR="00504BA8">
              <w:rPr>
                <w:b/>
              </w:rPr>
              <w:t>3</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77851EFF" w:rsidR="00446329" w:rsidRDefault="00446329" w:rsidP="002F2D8B">
            <w:pPr>
              <w:jc w:val="center"/>
              <w:rPr>
                <w:b/>
              </w:rPr>
            </w:pPr>
            <w:r>
              <w:rPr>
                <w:b/>
              </w:rPr>
              <w:t>RF3</w:t>
            </w:r>
            <w:r w:rsidR="00504BA8">
              <w:rPr>
                <w:b/>
              </w:rPr>
              <w:t>4</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30668DAD" w:rsidR="00504BA8" w:rsidRDefault="00504BA8" w:rsidP="00504BA8">
            <w:pPr>
              <w:jc w:val="center"/>
              <w:rPr>
                <w:b/>
              </w:rPr>
            </w:pPr>
            <w:r>
              <w:rPr>
                <w:b/>
              </w:rPr>
              <w:t>RF35</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1369274" w:rsidR="002F2D8B" w:rsidRDefault="002F2D8B" w:rsidP="002F2D8B">
            <w:pPr>
              <w:jc w:val="center"/>
              <w:rPr>
                <w:b/>
              </w:rPr>
            </w:pPr>
            <w:r>
              <w:rPr>
                <w:b/>
              </w:rPr>
              <w:t>RF3</w:t>
            </w:r>
            <w:r w:rsidR="00504BA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La aplicación debe ser compatible con todas las versiones de Android, desde 6.0 Marshmallow</w:t>
            </w:r>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15619A21" w14:textId="1CF5576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4D6DA0FF" w14:textId="0B27C199"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708B7D85"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4" w:name="_Toc42864434"/>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42864435"/>
      <w:r>
        <w:t>Vista de Casos de Uso de Tacna F&amp;D</w:t>
      </w:r>
      <w:bookmarkEnd w:id="15"/>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6" w:name="_Toc42864436"/>
      <w:r>
        <w:t>Descripción de Casos de Uso de Tacna F&amp;D</w:t>
      </w:r>
      <w:bookmarkEnd w:id="16"/>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esta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BuscarEstablecimiento</w:t>
            </w:r>
            <w:r w:rsidRPr="00B06064">
              <w:rPr>
                <w:color w:val="000000"/>
                <w:sz w:val="22"/>
                <w:szCs w:val="22"/>
                <w:lang w:eastAsia="es-ES"/>
              </w:rPr>
              <w:t>”,</w:t>
            </w:r>
            <w:r>
              <w:rPr>
                <w:color w:val="000000"/>
                <w:sz w:val="22"/>
                <w:szCs w:val="22"/>
                <w:lang w:eastAsia="es-ES"/>
              </w:rPr>
              <w:t xml:space="preserve"> y tambien</w:t>
            </w:r>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ultimo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ModificarReseña</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r>
              <w:rPr>
                <w:sz w:val="22"/>
                <w:szCs w:val="22"/>
                <w:lang w:val="es-ES" w:eastAsia="es-ES"/>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r>
              <w:rPr>
                <w:color w:val="000000"/>
                <w:sz w:val="22"/>
                <w:szCs w:val="22"/>
                <w:lang w:eastAsia="es-ES"/>
              </w:rPr>
              <w:t>ListaReseñas</w:t>
            </w:r>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“ListaReseñas”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ItemsMenu</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PantallaPrincipal</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ListaMiCupon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DetalleCupon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“ListaMiCupon”</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Pr="00B06064">
              <w:rPr>
                <w:color w:val="000000"/>
                <w:sz w:val="22"/>
                <w:szCs w:val="22"/>
                <w:lang w:eastAsia="es-ES"/>
              </w:rPr>
              <w:t>Lista</w:t>
            </w:r>
            <w:r>
              <w:rPr>
                <w:color w:val="000000"/>
                <w:sz w:val="22"/>
                <w:szCs w:val="22"/>
                <w:lang w:eastAsia="es-ES"/>
              </w:rPr>
              <w:t>ItemsMenu</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RealizarPedido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Spinner con los nombres de los Items del </w:t>
            </w:r>
            <w:r w:rsidR="000C52C2">
              <w:rPr>
                <w:color w:val="000000"/>
                <w:sz w:val="22"/>
                <w:szCs w:val="22"/>
                <w:lang w:eastAsia="es-ES"/>
              </w:rPr>
              <w:t>Menú</w:t>
            </w:r>
            <w:r w:rsidR="00E3509D">
              <w:rPr>
                <w:color w:val="000000"/>
                <w:sz w:val="22"/>
                <w:szCs w:val="22"/>
                <w:lang w:eastAsia="es-ES"/>
              </w:rPr>
              <w:t xml:space="preserve">, un NumberPicker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10. Paypal muestra la cantidad que se le cobrará al usuario y el botón “Pay with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“Pay with Paypal”</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El sistema muestra el Login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r w:rsidR="002E4600">
              <w:rPr>
                <w:color w:val="000000"/>
                <w:sz w:val="22"/>
                <w:szCs w:val="22"/>
                <w:lang w:eastAsia="es-ES"/>
              </w:rPr>
              <w:t>Paypal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El sistema comprueba que el usuario no agrego ningún item a la lista, por lo tanto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El sistema muestra un mensaje de “Lista Vacia”.</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“SeguimientoPedido”, cada que la base de datos de Firebase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42864437"/>
      <w:r>
        <w:lastRenderedPageBreak/>
        <w:t>Vista de Casos de Uso de Tacna F&amp;D Business</w:t>
      </w:r>
      <w:bookmarkEnd w:id="17"/>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18" w:name="_Toc42864438"/>
      <w:r>
        <w:t>Descripción de Casos de Uso de Tacna F&amp;D Business</w:t>
      </w:r>
      <w:bookmarkEnd w:id="18"/>
      <w:r>
        <w:t xml:space="preserve"> </w:t>
      </w:r>
      <w:bookmarkStart w:id="19"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Correo Electronico</w:t>
            </w:r>
            <w:r>
              <w:rPr>
                <w:color w:val="000000"/>
                <w:sz w:val="22"/>
                <w:szCs w:val="22"/>
                <w:lang w:eastAsia="es-ES"/>
              </w:rPr>
              <w:t>”</w:t>
            </w:r>
            <w:r w:rsidR="00CE4D31">
              <w:rPr>
                <w:color w:val="000000"/>
                <w:sz w:val="22"/>
                <w:szCs w:val="22"/>
                <w:lang w:eastAsia="es-ES"/>
              </w:rPr>
              <w:t>y</w:t>
            </w:r>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MenuPrincipal</w:t>
            </w:r>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r w:rsidR="00CE4D31">
              <w:rPr>
                <w:color w:val="000000"/>
                <w:sz w:val="22"/>
                <w:szCs w:val="22"/>
                <w:lang w:eastAsia="es-ES"/>
              </w:rPr>
              <w:t>MenuPrincipal</w:t>
            </w:r>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“RecuperarContraseña_IngresarCodigo”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“RecuperarContraseña _NuevaContraseña”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 valida que todos los campos estén llenos y luego guarda la imagen en Firebase Storage y obtiene su Url de descarga, luego registra la Url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00DA6DF8">
              <w:rPr>
                <w:color w:val="000000"/>
                <w:sz w:val="22"/>
                <w:szCs w:val="22"/>
                <w:lang w:eastAsia="es-ES"/>
              </w:rPr>
              <w:t>PerfilEstablecimiento</w:t>
            </w:r>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r w:rsidR="00D901B3">
              <w:rPr>
                <w:color w:val="000000"/>
                <w:sz w:val="22"/>
                <w:szCs w:val="22"/>
                <w:lang w:eastAsia="es-ES"/>
              </w:rPr>
              <w:t>ModificarEstablecimiento</w:t>
            </w:r>
            <w:r>
              <w:rPr>
                <w:color w:val="000000"/>
                <w:sz w:val="22"/>
                <w:szCs w:val="22"/>
                <w:lang w:eastAsia="es-ES"/>
              </w:rPr>
              <w:t>”, también muestra los campos “Nombre”, “Distrito”, “Categoria”, “Direccion”, “Telefono”, “Capacidad”, “Descripcion”,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Si el usuario modifica la foto, el sistema elimina la foto actual del Establecimiento de Firebase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r>
              <w:rPr>
                <w:color w:val="000000"/>
                <w:sz w:val="22"/>
                <w:szCs w:val="22"/>
                <w:lang w:eastAsia="es-ES"/>
              </w:rPr>
              <w:t>PerfilEstablecimiento</w:t>
            </w:r>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ImagenesEstablecimiento</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Firebase Storage, después obtiene su Url de descarga, y por </w:t>
            </w:r>
            <w:r w:rsidR="003867E5">
              <w:rPr>
                <w:color w:val="000000"/>
                <w:sz w:val="22"/>
                <w:szCs w:val="22"/>
                <w:lang w:eastAsia="es-ES"/>
              </w:rPr>
              <w:t>último</w:t>
            </w:r>
            <w:r>
              <w:rPr>
                <w:color w:val="000000"/>
                <w:sz w:val="22"/>
                <w:szCs w:val="22"/>
                <w:lang w:eastAsia="es-ES"/>
              </w:rPr>
              <w:t xml:space="preserve"> registra la Url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Firebase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BD33F4">
              <w:rPr>
                <w:color w:val="000000"/>
                <w:sz w:val="22"/>
                <w:szCs w:val="22"/>
                <w:lang w:eastAsia="es-ES"/>
              </w:rPr>
              <w:t>ItemsMenu</w:t>
            </w:r>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r w:rsidR="00BD33F4">
              <w:rPr>
                <w:color w:val="000000"/>
                <w:sz w:val="22"/>
                <w:szCs w:val="22"/>
                <w:lang w:eastAsia="es-ES"/>
              </w:rPr>
              <w:t>Item</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w:t>
            </w:r>
            <w:r w:rsidR="00BD33F4">
              <w:rPr>
                <w:color w:val="000000"/>
                <w:sz w:val="22"/>
                <w:szCs w:val="22"/>
                <w:lang w:eastAsia="es-ES"/>
              </w:rPr>
              <w:t>ItemMenu</w:t>
            </w:r>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r w:rsidR="00BD33F4">
              <w:rPr>
                <w:sz w:val="22"/>
                <w:szCs w:val="22"/>
                <w:lang w:val="es-ES" w:eastAsia="es-ES"/>
              </w:rPr>
              <w:t>item</w:t>
            </w:r>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r w:rsidR="00BD33F4">
              <w:rPr>
                <w:sz w:val="22"/>
                <w:szCs w:val="22"/>
                <w:lang w:val="es-ES" w:eastAsia="es-ES"/>
              </w:rPr>
              <w:t>Item</w:t>
            </w:r>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Firebase Storage</w:t>
            </w:r>
            <w:r w:rsidR="00BD33F4">
              <w:rPr>
                <w:color w:val="000000"/>
                <w:sz w:val="22"/>
                <w:szCs w:val="22"/>
                <w:lang w:eastAsia="es-ES"/>
              </w:rPr>
              <w:t>, después</w:t>
            </w:r>
            <w:r>
              <w:rPr>
                <w:color w:val="000000"/>
                <w:sz w:val="22"/>
                <w:szCs w:val="22"/>
                <w:lang w:eastAsia="es-ES"/>
              </w:rPr>
              <w:t xml:space="preserve"> obtiene su Url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Url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El sistema muestra un mensaje de “Se guardo el Item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“Lista</w:t>
            </w:r>
            <w:r w:rsidR="00C04D36">
              <w:rPr>
                <w:color w:val="000000"/>
                <w:sz w:val="22"/>
                <w:szCs w:val="22"/>
                <w:lang w:eastAsia="es-ES"/>
              </w:rPr>
              <w:t>ItemsMenu</w:t>
            </w:r>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“Modificar</w:t>
            </w:r>
            <w:r w:rsidR="00C04D36">
              <w:rPr>
                <w:color w:val="000000"/>
                <w:sz w:val="22"/>
                <w:szCs w:val="22"/>
                <w:lang w:eastAsia="es-ES"/>
              </w:rPr>
              <w:t>ItemMenu</w:t>
            </w:r>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r w:rsidR="00ED008F">
              <w:rPr>
                <w:color w:val="000000"/>
                <w:sz w:val="22"/>
                <w:szCs w:val="22"/>
                <w:lang w:eastAsia="es-ES"/>
              </w:rPr>
              <w:t>item</w:t>
            </w:r>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r w:rsidR="00ED008F">
              <w:rPr>
                <w:color w:val="000000"/>
                <w:sz w:val="22"/>
                <w:szCs w:val="22"/>
                <w:lang w:eastAsia="es-ES"/>
              </w:rPr>
              <w:t>item</w:t>
            </w:r>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r w:rsidR="00ED008F">
              <w:rPr>
                <w:color w:val="000000"/>
                <w:sz w:val="22"/>
                <w:szCs w:val="22"/>
                <w:lang w:eastAsia="es-ES"/>
              </w:rPr>
              <w:t>item</w:t>
            </w:r>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r w:rsidR="00ED008F">
              <w:rPr>
                <w:color w:val="000000"/>
                <w:sz w:val="22"/>
                <w:szCs w:val="22"/>
                <w:lang w:eastAsia="es-ES"/>
              </w:rPr>
              <w:t>item</w:t>
            </w:r>
            <w:r>
              <w:rPr>
                <w:color w:val="000000"/>
                <w:sz w:val="22"/>
                <w:szCs w:val="22"/>
                <w:lang w:eastAsia="es-ES"/>
              </w:rPr>
              <w:t xml:space="preserve"> de Firebase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r w:rsidR="00ED008F">
              <w:rPr>
                <w:color w:val="000000"/>
                <w:sz w:val="22"/>
                <w:szCs w:val="22"/>
                <w:lang w:eastAsia="es-ES"/>
              </w:rPr>
              <w:t>item</w:t>
            </w:r>
            <w:r>
              <w:rPr>
                <w:color w:val="000000"/>
                <w:sz w:val="22"/>
                <w:szCs w:val="22"/>
                <w:lang w:eastAsia="es-ES"/>
              </w:rPr>
              <w:t xml:space="preserve">, el sistema valida que los campos estén llenos y luego actualiza el registro del </w:t>
            </w:r>
            <w:r w:rsidR="00ED008F">
              <w:rPr>
                <w:color w:val="000000"/>
                <w:sz w:val="22"/>
                <w:szCs w:val="22"/>
                <w:lang w:eastAsia="es-ES"/>
              </w:rPr>
              <w:t>item</w:t>
            </w:r>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“Lista</w:t>
            </w:r>
            <w:r>
              <w:rPr>
                <w:color w:val="000000"/>
                <w:sz w:val="22"/>
                <w:szCs w:val="22"/>
                <w:lang w:eastAsia="es-ES"/>
              </w:rPr>
              <w:t>ItemsMenu</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Firebase Storage y por </w:t>
            </w:r>
            <w:r w:rsidR="00483B82">
              <w:rPr>
                <w:color w:val="000000"/>
                <w:sz w:val="22"/>
                <w:szCs w:val="22"/>
                <w:lang w:eastAsia="es-ES"/>
              </w:rPr>
              <w:t>último</w:t>
            </w:r>
            <w:r>
              <w:rPr>
                <w:color w:val="000000"/>
                <w:sz w:val="22"/>
                <w:szCs w:val="22"/>
                <w:lang w:eastAsia="es-ES"/>
              </w:rPr>
              <w:t xml:space="preserve"> el sistema muestra un mensaje de “Item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r>
              <w:rPr>
                <w:color w:val="000000"/>
                <w:sz w:val="22"/>
                <w:szCs w:val="22"/>
                <w:lang w:eastAsia="es-ES"/>
              </w:rPr>
              <w:t>item</w:t>
            </w:r>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350B68">
              <w:rPr>
                <w:color w:val="000000"/>
                <w:sz w:val="22"/>
                <w:szCs w:val="22"/>
                <w:lang w:eastAsia="es-ES"/>
              </w:rPr>
              <w:t>Resenas</w:t>
            </w:r>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19"/>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“RegistroCupon”,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Firebase Storage y obtiene su Url de descarga, luego registra la Url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“ModificarCupon”,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 Si el usuario modifica la foto, el sistema elimina la foto actual del vale de Firebase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Repartidores</w:t>
            </w:r>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1A06B2">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42864439"/>
      <w:r>
        <w:t>Vista de Casos de Uso de Tacna F&amp;D Delivery</w:t>
      </w:r>
      <w:bookmarkEnd w:id="20"/>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1" w:name="_Toc42864440"/>
      <w:r>
        <w:lastRenderedPageBreak/>
        <w:t>Descripción de Casos de Uso de Tacna F&amp;D Delivery</w:t>
      </w:r>
      <w:bookmarkEnd w:id="21"/>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r w:rsidR="00260C45">
              <w:rPr>
                <w:color w:val="000000"/>
                <w:sz w:val="22"/>
                <w:szCs w:val="22"/>
                <w:lang w:eastAsia="es-ES"/>
              </w:rPr>
              <w:t>ListaEstablecimientos</w:t>
            </w:r>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“DetallePedido”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“SeguimientoPedido”, y se traza una ruta en el mapa desde la ubicación actual del repartidor hasta el punto que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42864441"/>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42864442"/>
      <w:r>
        <w:rPr>
          <w:lang w:val="es-ES"/>
        </w:rPr>
        <w:t>Generalidades</w:t>
      </w:r>
      <w:bookmarkEnd w:id="23"/>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42864443"/>
      <w:r w:rsidRPr="51650C97">
        <w:rPr>
          <w:lang w:val="es-ES"/>
        </w:rPr>
        <w:lastRenderedPageBreak/>
        <w:t>Diagrama de Clase</w:t>
      </w:r>
      <w:bookmarkEnd w:id="24"/>
    </w:p>
    <w:p w14:paraId="6961CE0D" w14:textId="2A234EBD" w:rsidR="1D7EFD99" w:rsidRDefault="1D7EFD99" w:rsidP="1D7EFD99">
      <w:pPr>
        <w:rPr>
          <w:lang w:val="es-ES"/>
        </w:rPr>
      </w:pPr>
    </w:p>
    <w:p w14:paraId="5049BD12" w14:textId="726B1E80" w:rsidR="57B6DFEF" w:rsidRPr="000D218C" w:rsidRDefault="00A66B69" w:rsidP="000D218C">
      <w:pPr>
        <w:jc w:val="center"/>
      </w:pPr>
      <w:r>
        <w:rPr>
          <w:noProof/>
        </w:rPr>
        <w:drawing>
          <wp:inline distT="0" distB="0" distL="0" distR="0" wp14:anchorId="725161E1" wp14:editId="7DE3A545">
            <wp:extent cx="5741795" cy="76084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72" b="1089"/>
                    <a:stretch/>
                  </pic:blipFill>
                  <pic:spPr bwMode="auto">
                    <a:xfrm>
                      <a:off x="0" y="0"/>
                      <a:ext cx="5745298" cy="7613140"/>
                    </a:xfrm>
                    <a:prstGeom prst="rect">
                      <a:avLst/>
                    </a:prstGeom>
                    <a:noFill/>
                    <a:ln>
                      <a:noFill/>
                    </a:ln>
                    <a:extLst>
                      <a:ext uri="{53640926-AAD7-44D8-BBD7-CCE9431645EC}">
                        <a14:shadowObscured xmlns:a14="http://schemas.microsoft.com/office/drawing/2010/main"/>
                      </a:ext>
                    </a:extLst>
                  </pic:spPr>
                </pic:pic>
              </a:graphicData>
            </a:graphic>
          </wp:inline>
        </w:drawing>
      </w:r>
    </w:p>
    <w:p w14:paraId="3A6F920D" w14:textId="5A232FCD" w:rsidR="006134A5" w:rsidRDefault="371BEDC4" w:rsidP="57B6DFEF">
      <w:pPr>
        <w:pStyle w:val="Ttulo2"/>
        <w:rPr>
          <w:lang w:val="es-ES"/>
        </w:rPr>
      </w:pPr>
      <w:bookmarkStart w:id="25" w:name="_Toc42864444"/>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00DB2CAB" w:rsidR="009E28BE" w:rsidRDefault="00A66B69" w:rsidP="009E28BE">
      <w:pPr>
        <w:pStyle w:val="Textoindependiente"/>
        <w:ind w:left="0"/>
        <w:jc w:val="center"/>
        <w:rPr>
          <w:noProof/>
        </w:rPr>
      </w:pPr>
      <w:r>
        <w:rPr>
          <w:noProof/>
        </w:rPr>
        <w:drawing>
          <wp:inline distT="0" distB="0" distL="0" distR="0" wp14:anchorId="29644332" wp14:editId="750555F0">
            <wp:extent cx="5943600" cy="3316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42864445"/>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42864446"/>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42864447"/>
      <w:r>
        <w:rPr>
          <w:lang w:val="es-MX"/>
        </w:rPr>
        <w:t>Realizar Pedido</w:t>
      </w:r>
      <w:bookmarkEnd w:id="28"/>
    </w:p>
    <w:p w14:paraId="3D725787" w14:textId="7F379BCA" w:rsidR="001625DE" w:rsidRPr="001625DE" w:rsidRDefault="001625DE" w:rsidP="001625DE">
      <w:pPr>
        <w:jc w:val="center"/>
        <w:rPr>
          <w:lang w:val="es-MX"/>
        </w:rPr>
      </w:pPr>
      <w:r>
        <w:rPr>
          <w:noProof/>
          <w:lang w:val="es-MX"/>
        </w:rPr>
        <w:drawing>
          <wp:inline distT="0" distB="0" distL="0" distR="0" wp14:anchorId="6D13CFEB" wp14:editId="0B159129">
            <wp:extent cx="6200775" cy="4341929"/>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565" cy="4374692"/>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42864448"/>
      <w:r>
        <w:rPr>
          <w:lang w:val="es-MX"/>
        </w:rPr>
        <w:lastRenderedPageBreak/>
        <w:t>Visualizar Seguimiento del Pedido</w:t>
      </w:r>
      <w:bookmarkEnd w:id="29"/>
    </w:p>
    <w:p w14:paraId="491F6E50" w14:textId="1EAF112C" w:rsidR="008B42EE" w:rsidRPr="008B42EE" w:rsidRDefault="001625DE" w:rsidP="008B42EE">
      <w:pPr>
        <w:rPr>
          <w:lang w:val="es-MX"/>
        </w:rPr>
      </w:pPr>
      <w:r w:rsidRPr="001625DE">
        <w:rPr>
          <w:noProof/>
          <w:lang w:val="es-MX"/>
        </w:rPr>
        <w:drawing>
          <wp:inline distT="0" distB="0" distL="0" distR="0" wp14:anchorId="56C60690" wp14:editId="5FF8F571">
            <wp:extent cx="5857875" cy="3341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863" cy="335029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42864449"/>
      <w:r w:rsidRPr="7C4312CA">
        <w:rPr>
          <w:lang w:val="es-MX"/>
        </w:rPr>
        <w:t>Diagramas de secuencia de Tacna F&amp;D Busines</w:t>
      </w:r>
      <w:bookmarkEnd w:id="30"/>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42864450"/>
      <w:r>
        <w:rPr>
          <w:lang w:val="es-MX"/>
        </w:rPr>
        <w:t>Listar Pedidos</w:t>
      </w:r>
      <w:bookmarkEnd w:id="31"/>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42864451"/>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42864452"/>
      <w:r>
        <w:rPr>
          <w:lang w:val="es-MX"/>
        </w:rPr>
        <w:t>Listar Pedidos</w:t>
      </w:r>
      <w:bookmarkEnd w:id="33"/>
    </w:p>
    <w:p w14:paraId="66353196" w14:textId="2CC5A63B" w:rsidR="001625DE" w:rsidRPr="001625DE" w:rsidRDefault="001625DE" w:rsidP="001625DE">
      <w:pPr>
        <w:rPr>
          <w:lang w:val="es-MX"/>
        </w:rPr>
      </w:pPr>
      <w:r>
        <w:rPr>
          <w:noProof/>
          <w:lang w:val="es-MX"/>
        </w:rPr>
        <w:drawing>
          <wp:inline distT="0" distB="0" distL="0" distR="0" wp14:anchorId="4769F46E" wp14:editId="1994E6A6">
            <wp:extent cx="5895975" cy="21236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303" cy="2133089"/>
                    </a:xfrm>
                    <a:prstGeom prst="rect">
                      <a:avLst/>
                    </a:prstGeom>
                    <a:noFill/>
                    <a:ln>
                      <a:noFill/>
                    </a:ln>
                  </pic:spPr>
                </pic:pic>
              </a:graphicData>
            </a:graphic>
          </wp:inline>
        </w:drawing>
      </w:r>
    </w:p>
    <w:p w14:paraId="640AA341" w14:textId="439FBA90"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42864453"/>
      <w:r>
        <w:rPr>
          <w:lang w:val="es-MX"/>
        </w:rPr>
        <w:t>Visualizar Detalle Pedido</w:t>
      </w:r>
      <w:bookmarkEnd w:id="34"/>
    </w:p>
    <w:p w14:paraId="2AA17896" w14:textId="0F9BE272" w:rsidR="001625DE" w:rsidRDefault="001625DE" w:rsidP="001625DE">
      <w:pPr>
        <w:rPr>
          <w:lang w:val="es-MX"/>
        </w:rPr>
      </w:pPr>
    </w:p>
    <w:p w14:paraId="6A4AEA01" w14:textId="704DEAB0" w:rsidR="001625DE" w:rsidRPr="001625DE" w:rsidRDefault="001625DE" w:rsidP="001625DE">
      <w:pPr>
        <w:rPr>
          <w:lang w:val="es-MX"/>
        </w:rPr>
      </w:pPr>
      <w:r>
        <w:rPr>
          <w:noProof/>
          <w:lang w:val="es-MX"/>
        </w:rPr>
        <w:drawing>
          <wp:inline distT="0" distB="0" distL="0" distR="0" wp14:anchorId="7E511C9B" wp14:editId="6CC5A972">
            <wp:extent cx="6036688" cy="21812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171" cy="2189710"/>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7777777"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42864454"/>
      <w:r>
        <w:rPr>
          <w:lang w:val="es-MX"/>
        </w:rPr>
        <w:lastRenderedPageBreak/>
        <w:t>Realizar Seguimiento del Pedido</w:t>
      </w:r>
      <w:bookmarkEnd w:id="35"/>
    </w:p>
    <w:p w14:paraId="57383BCE" w14:textId="28ECEDF3" w:rsidR="001625DE" w:rsidRPr="001625DE" w:rsidRDefault="001625DE" w:rsidP="001625DE">
      <w:pPr>
        <w:rPr>
          <w:lang w:val="es-MX"/>
        </w:rPr>
      </w:pPr>
      <w:r>
        <w:rPr>
          <w:noProof/>
          <w:lang w:val="es-MX"/>
        </w:rPr>
        <w:drawing>
          <wp:inline distT="0" distB="0" distL="0" distR="0" wp14:anchorId="60DC1C87" wp14:editId="6C457A5A">
            <wp:extent cx="6009404" cy="2352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871" cy="2357164"/>
                    </a:xfrm>
                    <a:prstGeom prst="rect">
                      <a:avLst/>
                    </a:prstGeom>
                    <a:noFill/>
                    <a:ln>
                      <a:noFill/>
                    </a:ln>
                  </pic:spPr>
                </pic:pic>
              </a:graphicData>
            </a:graphic>
          </wp:inline>
        </w:drawing>
      </w: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42864455"/>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42864456"/>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42864457"/>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65DC3" w14:textId="77777777" w:rsidR="0014544A" w:rsidRDefault="0014544A">
      <w:pPr>
        <w:spacing w:line="240" w:lineRule="auto"/>
      </w:pPr>
      <w:r>
        <w:separator/>
      </w:r>
    </w:p>
  </w:endnote>
  <w:endnote w:type="continuationSeparator" w:id="0">
    <w:p w14:paraId="2B3D9F56" w14:textId="77777777" w:rsidR="0014544A" w:rsidRDefault="0014544A">
      <w:pPr>
        <w:spacing w:line="240" w:lineRule="auto"/>
      </w:pPr>
      <w:r>
        <w:continuationSeparator/>
      </w:r>
    </w:p>
  </w:endnote>
  <w:endnote w:type="continuationNotice" w:id="1">
    <w:p w14:paraId="58B531DE" w14:textId="77777777" w:rsidR="0014544A" w:rsidRDefault="001454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CF087C" w:rsidRDefault="00CF087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CF087C" w:rsidRDefault="00CF087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F087C" w14:paraId="3D401319" w14:textId="77777777">
      <w:tc>
        <w:tcPr>
          <w:tcW w:w="3162" w:type="dxa"/>
          <w:tcBorders>
            <w:top w:val="nil"/>
            <w:left w:val="nil"/>
            <w:bottom w:val="nil"/>
            <w:right w:val="nil"/>
          </w:tcBorders>
        </w:tcPr>
        <w:p w14:paraId="16A08F84" w14:textId="4A37BADD" w:rsidR="00CF087C" w:rsidRPr="003D206A" w:rsidRDefault="00CF087C">
          <w:pPr>
            <w:ind w:right="360"/>
          </w:pPr>
        </w:p>
      </w:tc>
      <w:tc>
        <w:tcPr>
          <w:tcW w:w="3162" w:type="dxa"/>
          <w:tcBorders>
            <w:top w:val="nil"/>
            <w:left w:val="nil"/>
            <w:bottom w:val="nil"/>
            <w:right w:val="nil"/>
          </w:tcBorders>
        </w:tcPr>
        <w:p w14:paraId="28AE8476" w14:textId="4ABBCE5F" w:rsidR="00CF087C" w:rsidRPr="003D206A" w:rsidRDefault="00CF087C">
          <w:pPr>
            <w:jc w:val="center"/>
          </w:pPr>
          <w:r>
            <w:t>TacnaF&amp;D</w:t>
          </w:r>
        </w:p>
      </w:tc>
      <w:tc>
        <w:tcPr>
          <w:tcW w:w="3162" w:type="dxa"/>
          <w:tcBorders>
            <w:top w:val="nil"/>
            <w:left w:val="nil"/>
            <w:bottom w:val="nil"/>
            <w:right w:val="nil"/>
          </w:tcBorders>
        </w:tcPr>
        <w:p w14:paraId="4A1C5D9C" w14:textId="77777777" w:rsidR="00CF087C" w:rsidRDefault="00CF087C">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CF087C" w:rsidRDefault="00CF08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CF087C" w:rsidRDefault="00CF08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63CAC" w14:textId="77777777" w:rsidR="0014544A" w:rsidRDefault="0014544A">
      <w:pPr>
        <w:spacing w:line="240" w:lineRule="auto"/>
      </w:pPr>
      <w:r>
        <w:separator/>
      </w:r>
    </w:p>
  </w:footnote>
  <w:footnote w:type="continuationSeparator" w:id="0">
    <w:p w14:paraId="2B7C779E" w14:textId="77777777" w:rsidR="0014544A" w:rsidRDefault="0014544A">
      <w:pPr>
        <w:spacing w:line="240" w:lineRule="auto"/>
      </w:pPr>
      <w:r>
        <w:continuationSeparator/>
      </w:r>
    </w:p>
  </w:footnote>
  <w:footnote w:type="continuationNotice" w:id="1">
    <w:p w14:paraId="3407FAB2" w14:textId="77777777" w:rsidR="0014544A" w:rsidRDefault="0014544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F087C" w14:paraId="5BE60E39" w14:textId="77777777">
      <w:tc>
        <w:tcPr>
          <w:tcW w:w="6379" w:type="dxa"/>
        </w:tcPr>
        <w:p w14:paraId="4B1B0110" w14:textId="612222A9" w:rsidR="00CF087C" w:rsidRPr="000A7339" w:rsidRDefault="00CF087C">
          <w:r>
            <w:t>Aplicación Móvil de Establecimientos de comida y bebidas</w:t>
          </w:r>
        </w:p>
      </w:tc>
      <w:tc>
        <w:tcPr>
          <w:tcW w:w="3179" w:type="dxa"/>
        </w:tcPr>
        <w:p w14:paraId="6604A976" w14:textId="0AC1A242" w:rsidR="00CF087C" w:rsidRPr="000A7339" w:rsidRDefault="00CF087C">
          <w:pPr>
            <w:tabs>
              <w:tab w:val="left" w:pos="1135"/>
            </w:tabs>
            <w:spacing w:before="40"/>
            <w:ind w:right="68"/>
          </w:pPr>
          <w:r w:rsidRPr="000A7339">
            <w:t xml:space="preserve">  Versión:           </w:t>
          </w:r>
          <w:r>
            <w:t>0.7</w:t>
          </w:r>
        </w:p>
      </w:tc>
    </w:tr>
    <w:tr w:rsidR="00CF087C" w14:paraId="42EF4023" w14:textId="77777777">
      <w:tc>
        <w:tcPr>
          <w:tcW w:w="6379" w:type="dxa"/>
        </w:tcPr>
        <w:p w14:paraId="23BC924D" w14:textId="77777777" w:rsidR="00CF087C" w:rsidRPr="000A7339" w:rsidRDefault="00CF087C">
          <w:r w:rsidRPr="000A7339">
            <w:t>Documento de Arquitectura de Software</w:t>
          </w:r>
        </w:p>
      </w:tc>
      <w:tc>
        <w:tcPr>
          <w:tcW w:w="3179" w:type="dxa"/>
        </w:tcPr>
        <w:p w14:paraId="1445558A" w14:textId="7FBC2111" w:rsidR="00CF087C" w:rsidRPr="000A7339" w:rsidRDefault="00CF087C">
          <w:r w:rsidRPr="000A7339">
            <w:t xml:space="preserve">  Fecha:  </w:t>
          </w:r>
          <w:r>
            <w:t>04</w:t>
          </w:r>
          <w:r w:rsidRPr="000A7339">
            <w:t>/</w:t>
          </w:r>
          <w:r>
            <w:t>10</w:t>
          </w:r>
          <w:r w:rsidRPr="000A7339">
            <w:t>/20</w:t>
          </w:r>
          <w:r>
            <w:t>20</w:t>
          </w:r>
        </w:p>
      </w:tc>
    </w:tr>
    <w:tr w:rsidR="00CF087C" w14:paraId="0F2D5EF8" w14:textId="77777777">
      <w:tc>
        <w:tcPr>
          <w:tcW w:w="9558" w:type="dxa"/>
          <w:gridSpan w:val="2"/>
        </w:tcPr>
        <w:p w14:paraId="6F7C509C" w14:textId="77777777" w:rsidR="00CF087C" w:rsidRPr="000A7339" w:rsidRDefault="00CF087C">
          <w:r w:rsidRPr="000A7339">
            <w:t xml:space="preserve">Documento </w:t>
          </w:r>
          <w:r>
            <w:t>SAD</w:t>
          </w:r>
        </w:p>
      </w:tc>
    </w:tr>
  </w:tbl>
  <w:p w14:paraId="5AA111F4" w14:textId="77777777" w:rsidR="00CF087C" w:rsidRDefault="00CF08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CF087C" w:rsidRDefault="00CF08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5"/>
  </w:num>
  <w:num w:numId="10">
    <w:abstractNumId w:val="17"/>
  </w:num>
  <w:num w:numId="11">
    <w:abstractNumId w:val="13"/>
  </w:num>
  <w:num w:numId="12">
    <w:abstractNumId w:val="32"/>
  </w:num>
  <w:num w:numId="13">
    <w:abstractNumId w:val="12"/>
  </w:num>
  <w:num w:numId="14">
    <w:abstractNumId w:val="9"/>
  </w:num>
  <w:num w:numId="15">
    <w:abstractNumId w:val="31"/>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9"/>
  </w:num>
  <w:num w:numId="22">
    <w:abstractNumId w:val="15"/>
  </w:num>
  <w:num w:numId="23">
    <w:abstractNumId w:val="8"/>
  </w:num>
  <w:num w:numId="24">
    <w:abstractNumId w:val="19"/>
  </w:num>
  <w:num w:numId="25">
    <w:abstractNumId w:val="38"/>
  </w:num>
  <w:num w:numId="26">
    <w:abstractNumId w:val="25"/>
  </w:num>
  <w:num w:numId="27">
    <w:abstractNumId w:val="16"/>
  </w:num>
  <w:num w:numId="28">
    <w:abstractNumId w:val="4"/>
  </w:num>
  <w:num w:numId="29">
    <w:abstractNumId w:val="20"/>
  </w:num>
  <w:num w:numId="30">
    <w:abstractNumId w:val="36"/>
  </w:num>
  <w:num w:numId="31">
    <w:abstractNumId w:val="30"/>
  </w:num>
  <w:num w:numId="32">
    <w:abstractNumId w:val="7"/>
  </w:num>
  <w:num w:numId="33">
    <w:abstractNumId w:val="28"/>
  </w:num>
  <w:num w:numId="34">
    <w:abstractNumId w:val="18"/>
  </w:num>
  <w:num w:numId="35">
    <w:abstractNumId w:val="33"/>
  </w:num>
  <w:num w:numId="36">
    <w:abstractNumId w:val="22"/>
  </w:num>
  <w:num w:numId="37">
    <w:abstractNumId w:val="3"/>
  </w:num>
  <w:num w:numId="38">
    <w:abstractNumId w:val="35"/>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46F0F"/>
    <w:rsid w:val="0045449E"/>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6E15"/>
    <w:rsid w:val="00A60BF2"/>
    <w:rsid w:val="00A641A8"/>
    <w:rsid w:val="00A66B69"/>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2078</TotalTime>
  <Pages>63</Pages>
  <Words>11360</Words>
  <Characters>62484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198</cp:revision>
  <cp:lastPrinted>1900-01-01T08:00:00Z</cp:lastPrinted>
  <dcterms:created xsi:type="dcterms:W3CDTF">2020-03-31T14:24:00Z</dcterms:created>
  <dcterms:modified xsi:type="dcterms:W3CDTF">2020-10-27T19:47:00Z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